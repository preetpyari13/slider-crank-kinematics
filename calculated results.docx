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00042" w14:textId="597E5A07" w:rsidR="00CC7E50" w:rsidRDefault="005F779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F7791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14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:  In the given mechanism the crank OA rotates at 200 rpm counter-clockwise. For the given configuration determine</w:t>
      </w:r>
      <w:r w:rsidR="007E1CF2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7836B127" w14:textId="438E9E22" w:rsidR="005F7791" w:rsidRDefault="005F7791" w:rsidP="005F77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Velocity of slider S and angul</w:t>
      </w:r>
      <w:r w:rsidR="00972127">
        <w:rPr>
          <w:rFonts w:ascii="Times New Roman" w:hAnsi="Times New Roman" w:cs="Times New Roman"/>
          <w:sz w:val="28"/>
          <w:szCs w:val="28"/>
          <w:lang w:val="en-IN"/>
        </w:rPr>
        <w:t xml:space="preserve">ar velocity of the link </w:t>
      </w:r>
      <w:r w:rsidR="0087191C">
        <w:rPr>
          <w:rFonts w:ascii="Times New Roman" w:hAnsi="Times New Roman" w:cs="Times New Roman"/>
          <w:sz w:val="28"/>
          <w:szCs w:val="28"/>
          <w:lang w:val="en-IN"/>
        </w:rPr>
        <w:t>QB.</w:t>
      </w:r>
    </w:p>
    <w:p w14:paraId="46B106DE" w14:textId="52893363" w:rsidR="00972127" w:rsidRDefault="00972127" w:rsidP="005F77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Acceleration of slider S and angular acceleration of the link </w:t>
      </w:r>
      <w:r w:rsidR="007926DB">
        <w:rPr>
          <w:rFonts w:ascii="Times New Roman" w:hAnsi="Times New Roman" w:cs="Times New Roman"/>
          <w:sz w:val="28"/>
          <w:szCs w:val="28"/>
          <w:lang w:val="en-IN"/>
        </w:rPr>
        <w:t>Q</w:t>
      </w:r>
      <w:r>
        <w:rPr>
          <w:rFonts w:ascii="Times New Roman" w:hAnsi="Times New Roman" w:cs="Times New Roman"/>
          <w:sz w:val="28"/>
          <w:szCs w:val="28"/>
          <w:lang w:val="en-IN"/>
        </w:rPr>
        <w:t>B</w:t>
      </w:r>
      <w:r w:rsidR="0087191C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5F9A81BE" w14:textId="294C39F1" w:rsidR="00972127" w:rsidRDefault="00972127" w:rsidP="0097212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C6B2D">
        <w:rPr>
          <w:rFonts w:ascii="Times New Roman" w:hAnsi="Times New Roman" w:cs="Times New Roman"/>
          <w:noProof/>
          <w:sz w:val="28"/>
          <w:szCs w:val="28"/>
          <w:highlight w:val="yellow"/>
          <w:lang w:val="en-IN"/>
        </w:rPr>
        <w:drawing>
          <wp:inline distT="0" distB="0" distL="0" distR="0" wp14:anchorId="6C578B32" wp14:editId="7583E34A">
            <wp:extent cx="4371975" cy="2265045"/>
            <wp:effectExtent l="0" t="0" r="9525" b="1905"/>
            <wp:docPr id="56736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69319" name=""/>
                    <pic:cNvPicPr/>
                  </pic:nvPicPr>
                  <pic:blipFill rotWithShape="1">
                    <a:blip r:embed="rId8"/>
                    <a:srcRect t="11533" r="1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354" cy="2265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C7B2F" w14:textId="77777777" w:rsidR="00F42698" w:rsidRDefault="00972127" w:rsidP="00972127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                        Fig. 14.1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Mechanism diagram </w:t>
      </w:r>
    </w:p>
    <w:tbl>
      <w:tblPr>
        <w:tblStyle w:val="TableGrid"/>
        <w:tblW w:w="10302" w:type="dxa"/>
        <w:tblLook w:val="04A0" w:firstRow="1" w:lastRow="0" w:firstColumn="1" w:lastColumn="0" w:noHBand="0" w:noVBand="1"/>
      </w:tblPr>
      <w:tblGrid>
        <w:gridCol w:w="5172"/>
        <w:gridCol w:w="5316"/>
      </w:tblGrid>
      <w:tr w:rsidR="003E4E31" w14:paraId="3CA5FE53" w14:textId="77777777" w:rsidTr="0098154D">
        <w:trPr>
          <w:trHeight w:val="5777"/>
        </w:trPr>
        <w:tc>
          <w:tcPr>
            <w:tcW w:w="4411" w:type="dxa"/>
          </w:tcPr>
          <w:p w14:paraId="7D92EDAE" w14:textId="197A3CED" w:rsidR="00C07EB0" w:rsidRDefault="0098154D" w:rsidP="00C07EB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8154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drawing>
                <wp:inline distT="0" distB="0" distL="0" distR="0" wp14:anchorId="52C375AC" wp14:editId="02B34089">
                  <wp:extent cx="3147060" cy="3012282"/>
                  <wp:effectExtent l="0" t="0" r="0" b="0"/>
                  <wp:docPr id="2100491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4918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3930" cy="302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CEF7C2" w14:textId="77777777" w:rsidR="00C07EB0" w:rsidRDefault="00C07EB0" w:rsidP="00C07EB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  <w:p w14:paraId="27039050" w14:textId="77777777" w:rsidR="00C07EB0" w:rsidRDefault="00C07EB0" w:rsidP="00C07EB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Fig 14.2 </w:t>
            </w: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velocity diagram</w:t>
            </w:r>
          </w:p>
          <w:p w14:paraId="3DC24A65" w14:textId="27D14BCD" w:rsidR="00C07EB0" w:rsidRPr="00C07EB0" w:rsidRDefault="00C07EB0" w:rsidP="00C07EB0">
            <w:pPr>
              <w:ind w:firstLine="72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  <w:tc>
          <w:tcPr>
            <w:tcW w:w="5891" w:type="dxa"/>
          </w:tcPr>
          <w:p w14:paraId="0F5F996D" w14:textId="408A4D26" w:rsidR="003E4E31" w:rsidRDefault="0098154D" w:rsidP="003E4E31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98154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drawing>
                <wp:inline distT="0" distB="0" distL="0" distR="0" wp14:anchorId="14BE835F" wp14:editId="62390449">
                  <wp:extent cx="3230880" cy="3200400"/>
                  <wp:effectExtent l="0" t="0" r="7620" b="0"/>
                  <wp:docPr id="167358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585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5709" cy="3215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ACC8F3" w14:textId="618D96F4" w:rsidR="003E4E31" w:rsidRPr="003E4E31" w:rsidRDefault="003E4E31" w:rsidP="003E4E31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Fig 14.3 </w:t>
            </w: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acceleration diagram</w:t>
            </w:r>
          </w:p>
        </w:tc>
      </w:tr>
    </w:tbl>
    <w:p w14:paraId="5F7841D5" w14:textId="53AEC6C6" w:rsidR="00972127" w:rsidRDefault="00972127" w:rsidP="0097212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B194D54" w14:textId="678C9B77" w:rsidR="0053453E" w:rsidRDefault="007E1CF2" w:rsidP="00972127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D</w:t>
      </w:r>
      <w:r w:rsidR="0053453E">
        <w:rPr>
          <w:rFonts w:ascii="Times New Roman" w:hAnsi="Times New Roman" w:cs="Times New Roman"/>
          <w:sz w:val="28"/>
          <w:szCs w:val="28"/>
          <w:lang w:val="en-IN"/>
        </w:rPr>
        <w:t>ia</w:t>
      </w:r>
      <w:r>
        <w:rPr>
          <w:rFonts w:ascii="Times New Roman" w:hAnsi="Times New Roman" w:cs="Times New Roman"/>
          <w:sz w:val="28"/>
          <w:szCs w:val="28"/>
          <w:lang w:val="en-IN"/>
        </w:rPr>
        <w:t>grams are not to the scale.</w:t>
      </w:r>
      <w:r w:rsidR="008E231F">
        <w:rPr>
          <w:rFonts w:ascii="Times New Roman" w:hAnsi="Times New Roman" w:cs="Times New Roman"/>
          <w:sz w:val="28"/>
          <w:szCs w:val="28"/>
          <w:lang w:val="en-IN"/>
        </w:rPr>
        <w:t xml:space="preserve"> All dimension in mm.</w:t>
      </w:r>
    </w:p>
    <w:p w14:paraId="6913DF43" w14:textId="10384E1C" w:rsidR="00972127" w:rsidRDefault="00972127" w:rsidP="0097212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3453E">
        <w:rPr>
          <w:rFonts w:ascii="Times New Roman" w:hAnsi="Times New Roman" w:cs="Times New Roman"/>
          <w:sz w:val="28"/>
          <w:szCs w:val="28"/>
          <w:lang w:val="en-IN"/>
        </w:rPr>
        <w:br w:type="page"/>
      </w:r>
      <w:r w:rsidR="00FA7EE0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Steps for velocity diagram :</w:t>
      </w:r>
    </w:p>
    <w:p w14:paraId="2C7FC6C7" w14:textId="5569E0B3" w:rsidR="00FA7EE0" w:rsidRPr="0070437D" w:rsidRDefault="00000000" w:rsidP="00FA7EE0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ao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I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2π×200×0.05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60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IN"/>
          </w:rPr>
          <m:t>=1.047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m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s</m:t>
            </m:r>
          </m:den>
        </m:f>
      </m:oMath>
    </w:p>
    <w:p w14:paraId="736BBE66" w14:textId="38CBD347" w:rsidR="0070437D" w:rsidRDefault="0070437D" w:rsidP="00FA7EE0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>Scale – 1cm of velocity diagram = 0.1047 m/s</w:t>
      </w:r>
    </w:p>
    <w:p w14:paraId="6FBA84A2" w14:textId="3FA2BA82" w:rsidR="0070437D" w:rsidRPr="0070437D" w:rsidRDefault="0070437D" w:rsidP="00FA7EE0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>Mark o,q,</w:t>
      </w:r>
      <w:r w:rsidR="006801CD">
        <w:rPr>
          <w:rFonts w:ascii="Times New Roman" w:eastAsiaTheme="minorEastAsia" w:hAnsi="Times New Roman" w:cs="Times New Roman"/>
          <w:sz w:val="28"/>
          <w:szCs w:val="28"/>
          <w:lang w:val="en-IN"/>
        </w:rPr>
        <w:t>guide</w:t>
      </w: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fix point.</w:t>
      </w:r>
    </w:p>
    <w:p w14:paraId="0B06D34D" w14:textId="4D26D37A" w:rsidR="00FA7EE0" w:rsidRDefault="0070437D" w:rsidP="00FA7EE0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Take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IN"/>
          </w:rPr>
          <m:t>⊥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to link A</w:t>
      </w:r>
      <w:r w:rsidR="002A0015">
        <w:rPr>
          <w:rFonts w:ascii="Times New Roman" w:eastAsiaTheme="minorEastAsia" w:hAnsi="Times New Roman" w:cs="Times New Roman"/>
          <w:sz w:val="28"/>
          <w:szCs w:val="28"/>
          <w:lang w:val="en-IN"/>
        </w:rPr>
        <w:t>O</w:t>
      </w: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and draw vector from </w:t>
      </w:r>
      <w:r w:rsidR="006801CD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O of 10 cm representing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a</m:t>
            </m:r>
          </m:sub>
        </m:sSub>
      </m:oMath>
    </w:p>
    <w:p w14:paraId="0110AB45" w14:textId="554A0A7B" w:rsidR="006801CD" w:rsidRPr="00532C63" w:rsidRDefault="006801CD" w:rsidP="00532C63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Draw vector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sa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IN"/>
          </w:rPr>
          <m:t>⊥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to link AS from point </w:t>
      </w:r>
      <w:r w:rsidR="00C90244">
        <w:rPr>
          <w:rFonts w:ascii="Times New Roman" w:eastAsiaTheme="minorEastAsia" w:hAnsi="Times New Roman" w:cs="Times New Roman"/>
          <w:sz w:val="28"/>
          <w:szCs w:val="28"/>
          <w:lang w:val="en-IN"/>
        </w:rPr>
        <w:t>‘</w:t>
      </w: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>a</w:t>
      </w:r>
      <w:r w:rsidR="00C90244">
        <w:rPr>
          <w:rFonts w:ascii="Times New Roman" w:eastAsiaTheme="minorEastAsia" w:hAnsi="Times New Roman" w:cs="Times New Roman"/>
          <w:sz w:val="28"/>
          <w:szCs w:val="28"/>
          <w:lang w:val="en-IN"/>
        </w:rPr>
        <w:t>’</w:t>
      </w: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in velocity diagram</w:t>
      </w:r>
      <w:r w:rsidR="00532C63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, </w:t>
      </w:r>
      <w:r w:rsidRPr="00532C63">
        <w:rPr>
          <w:rFonts w:ascii="Times New Roman" w:eastAsiaTheme="minorEastAsia" w:hAnsi="Times New Roman" w:cs="Times New Roman"/>
          <w:sz w:val="28"/>
          <w:szCs w:val="28"/>
          <w:lang w:val="en-IN"/>
        </w:rPr>
        <w:t>Draw velocity vector for slider wrt guide (horizontal line)</w:t>
      </w:r>
      <w:r w:rsidR="00532C63">
        <w:rPr>
          <w:rFonts w:ascii="Times New Roman" w:eastAsiaTheme="minorEastAsia" w:hAnsi="Times New Roman" w:cs="Times New Roman"/>
          <w:sz w:val="28"/>
          <w:szCs w:val="28"/>
          <w:lang w:val="en-IN"/>
        </w:rPr>
        <w:t>. at intersection we will get s point.</w:t>
      </w:r>
    </w:p>
    <w:p w14:paraId="57A2BA95" w14:textId="66F4E03E" w:rsidR="00532C63" w:rsidRDefault="005F7D30" w:rsidP="00532C63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4B9F09" wp14:editId="522587CE">
                <wp:simplePos x="0" y="0"/>
                <wp:positionH relativeFrom="column">
                  <wp:posOffset>142875</wp:posOffset>
                </wp:positionH>
                <wp:positionV relativeFrom="paragraph">
                  <wp:posOffset>577850</wp:posOffset>
                </wp:positionV>
                <wp:extent cx="5343525" cy="419100"/>
                <wp:effectExtent l="0" t="0" r="28575" b="19050"/>
                <wp:wrapNone/>
                <wp:docPr id="11083339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525" cy="419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CC54EB" id="Rectangle 1" o:spid="_x0000_s1026" style="position:absolute;margin-left:11.25pt;margin-top:45.5pt;width:420.75pt;height: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" filled="f" strokecolor="#0a121c [484]" strokeweight="2pt"/>
            </w:pict>
          </mc:Fallback>
        </mc:AlternateContent>
      </w:r>
      <w:r w:rsidR="006801CD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Draw vector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bq</m:t>
            </m:r>
          </m:sub>
        </m:sSub>
      </m:oMath>
      <w:r w:rsidR="006801CD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IN"/>
          </w:rPr>
          <m:t>⊥</m:t>
        </m:r>
      </m:oMath>
      <w:r w:rsidR="006801CD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to link QB from fix point</w:t>
      </w:r>
      <w:r w:rsidR="00532C63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bs</m:t>
            </m:r>
          </m:sub>
        </m:sSub>
      </m:oMath>
      <w:r w:rsidR="00532C63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IN"/>
          </w:rPr>
          <m:t>⊥</m:t>
        </m:r>
      </m:oMath>
      <w:r w:rsidR="00532C63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to link BS from point s. at intersection we will get b point.</w:t>
      </w:r>
    </w:p>
    <w:p w14:paraId="67FF7BCA" w14:textId="6A1AEF4D" w:rsidR="00532C63" w:rsidRDefault="001124A2" w:rsidP="001124A2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Velocity of slider = </w:t>
      </w:r>
      <w:r w:rsidR="005F7D30" w:rsidRPr="00EC6B2D">
        <w:rPr>
          <w:rFonts w:ascii="Times New Roman" w:eastAsiaTheme="minorEastAsia" w:hAnsi="Times New Roman" w:cs="Times New Roman"/>
          <w:sz w:val="28"/>
          <w:szCs w:val="28"/>
          <w:highlight w:val="yellow"/>
          <w:lang w:val="en-IN"/>
        </w:rPr>
        <w:t xml:space="preserve">0.9529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yellow"/>
                <w:lang w:val="en-I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highlight w:val="yellow"/>
                <w:lang w:val="en-IN"/>
              </w:rPr>
              <m:t>m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highlight w:val="yellow"/>
                <w:lang w:val="en-IN"/>
              </w:rPr>
              <m:t>s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   ,</w:t>
      </w:r>
      <w:r w:rsidR="007926DB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</w:t>
      </w: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angular velocity of QB = </w:t>
      </w:r>
      <w:r w:rsidR="007926DB" w:rsidRPr="00EC6B2D">
        <w:rPr>
          <w:rFonts w:ascii="Times New Roman" w:eastAsiaTheme="minorEastAsia" w:hAnsi="Times New Roman" w:cs="Times New Roman"/>
          <w:sz w:val="28"/>
          <w:szCs w:val="28"/>
          <w:highlight w:val="yellow"/>
          <w:lang w:val="en-IN"/>
        </w:rPr>
        <w:t>9.73 rad/s</w:t>
      </w:r>
    </w:p>
    <w:p w14:paraId="1CB5FA6F" w14:textId="77777777" w:rsidR="001124A2" w:rsidRPr="001124A2" w:rsidRDefault="001124A2" w:rsidP="001124A2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12DD0424" w14:textId="77777777" w:rsidR="00BA3C59" w:rsidRDefault="00532C63" w:rsidP="00BA3C5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Steps for acceleration diagram :</w:t>
      </w:r>
    </w:p>
    <w:p w14:paraId="22A2F0AA" w14:textId="7629D162" w:rsidR="001F1BC2" w:rsidRPr="008B36B0" w:rsidRDefault="00000000" w:rsidP="00BA3C5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IN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IN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IN"/>
                  </w:rPr>
                  <m:t>ao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IN"/>
                  </w:rPr>
                  <m:t>2</m:t>
                </m:r>
              </m:sup>
            </m:sSub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AO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I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IN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IN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1.047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IN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0.05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IN"/>
          </w:rPr>
          <m:t>=21.93</m:t>
        </m:r>
      </m:oMath>
      <w:r w:rsidR="00BA3C59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m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IN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IN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IN"/>
                  </w:rPr>
                  <m:t>2</m:t>
                </m:r>
              </m:sup>
            </m:sSup>
          </m:den>
        </m:f>
      </m:oMath>
    </w:p>
    <w:p w14:paraId="5103AC4E" w14:textId="15EDA2CF" w:rsidR="008B36B0" w:rsidRPr="00827A93" w:rsidRDefault="008B36B0" w:rsidP="00BA3C5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Scale </w:t>
      </w:r>
      <w:r w:rsidR="00E12A76">
        <w:rPr>
          <w:rFonts w:ascii="Times New Roman" w:hAnsi="Times New Roman" w:cs="Times New Roman"/>
          <w:sz w:val="28"/>
          <w:szCs w:val="28"/>
          <w:lang w:val="en-IN"/>
        </w:rPr>
        <w:t xml:space="preserve">– 1 cm of acceleration diagram = </w:t>
      </w:r>
      <w:r w:rsidR="00827A93">
        <w:rPr>
          <w:rFonts w:ascii="Times New Roman" w:hAnsi="Times New Roman" w:cs="Times New Roman"/>
          <w:sz w:val="28"/>
          <w:szCs w:val="28"/>
          <w:lang w:val="en-IN"/>
        </w:rPr>
        <w:t xml:space="preserve">2.193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m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IN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IN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IN"/>
                  </w:rPr>
                  <m:t>2</m:t>
                </m:r>
              </m:sup>
            </m:sSup>
          </m:den>
        </m:f>
      </m:oMath>
    </w:p>
    <w:p w14:paraId="0049E8B6" w14:textId="0D9E7C81" w:rsidR="00827A93" w:rsidRPr="00914727" w:rsidRDefault="00895B93" w:rsidP="00BA3C5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>Mark o,q,</w:t>
      </w:r>
      <w:r w:rsidR="00914727">
        <w:rPr>
          <w:rFonts w:ascii="Times New Roman" w:eastAsiaTheme="minorEastAsia" w:hAnsi="Times New Roman" w:cs="Times New Roman"/>
          <w:sz w:val="28"/>
          <w:szCs w:val="28"/>
          <w:lang w:val="en-IN"/>
        </w:rPr>
        <w:t>g fix point.</w:t>
      </w:r>
    </w:p>
    <w:p w14:paraId="6D472684" w14:textId="5840742E" w:rsidR="00914727" w:rsidRPr="004A24C0" w:rsidRDefault="00133133" w:rsidP="004A24C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Draw </w:t>
      </w:r>
      <w:r w:rsidR="00192694">
        <w:rPr>
          <w:rFonts w:ascii="Times New Roman" w:eastAsiaTheme="minorEastAsia" w:hAnsi="Times New Roman" w:cs="Times New Roman"/>
          <w:sz w:val="28"/>
          <w:szCs w:val="28"/>
          <w:lang w:val="en-IN"/>
        </w:rPr>
        <w:tab/>
      </w:r>
      <w:r w:rsidR="009541C3">
        <w:rPr>
          <w:rFonts w:ascii="Times New Roman" w:eastAsiaTheme="minorEastAsia" w:hAnsi="Times New Roman" w:cs="Times New Roman"/>
          <w:sz w:val="28"/>
          <w:szCs w:val="28"/>
          <w:lang w:val="en-IN"/>
        </w:rPr>
        <w:t>centrifugal acceleration vector of 10</w:t>
      </w:r>
      <w:r w:rsidR="00B85B95">
        <w:rPr>
          <w:rFonts w:ascii="Times New Roman" w:eastAsiaTheme="minorEastAsia" w:hAnsi="Times New Roman" w:cs="Times New Roman"/>
          <w:sz w:val="28"/>
          <w:szCs w:val="28"/>
          <w:lang w:val="en-IN"/>
        </w:rPr>
        <w:t>cm ||OA</w:t>
      </w:r>
      <w:r w:rsidR="000150E4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from fix poin</w:t>
      </w:r>
      <w:r w:rsidR="00840DEA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t. Here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oa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IN"/>
          </w:rPr>
          <m:t>=0</m:t>
        </m:r>
      </m:oMath>
      <w:r w:rsidR="002E166A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so tangential acceleration of oa is zero.</w:t>
      </w:r>
      <w:r w:rsidR="009C08DF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So mark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1</m:t>
            </m:r>
          </m:sub>
        </m:sSub>
      </m:oMath>
      <w:r w:rsidR="00462B01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as a.</w:t>
      </w:r>
    </w:p>
    <w:p w14:paraId="4A662345" w14:textId="69C269A2" w:rsidR="004B2A5E" w:rsidRPr="004A24C0" w:rsidRDefault="0065634A" w:rsidP="004B2A5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for</w:t>
      </w:r>
      <w:r w:rsidR="00A40254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as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C</m:t>
            </m:r>
          </m:sup>
        </m:sSubSup>
      </m:oMath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draw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IN"/>
          </w:rPr>
          <m:t>a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1</m:t>
            </m:r>
          </m:sub>
        </m:sSub>
      </m:oMath>
      <w:r w:rsidR="00E24F04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||AS from </w:t>
      </w:r>
      <w:r w:rsidR="001A36FA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a, and from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1</m:t>
            </m:r>
          </m:sub>
        </m:sSub>
      </m:oMath>
      <w:r w:rsidR="0022098A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draw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IN"/>
          </w:rPr>
          <m:t>⊥a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1</m:t>
            </m:r>
          </m:sub>
        </m:sSub>
      </m:oMath>
      <w:r w:rsidR="0031774B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for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as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t</m:t>
            </m:r>
          </m:sup>
        </m:sSubSup>
      </m:oMath>
    </w:p>
    <w:p w14:paraId="71C4BE18" w14:textId="697525D0" w:rsidR="004B2A5E" w:rsidRPr="004A24C0" w:rsidRDefault="009236D8" w:rsidP="004A24C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draw accele</w:t>
      </w:r>
      <w:r w:rsidR="00101071">
        <w:rPr>
          <w:rFonts w:ascii="Times New Roman" w:hAnsi="Times New Roman" w:cs="Times New Roman"/>
          <w:sz w:val="28"/>
          <w:szCs w:val="28"/>
          <w:lang w:val="en-IN"/>
        </w:rPr>
        <w:t>ration vector for slider wrt guide.</w:t>
      </w:r>
      <w:r w:rsidR="004814F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9C411E">
        <w:rPr>
          <w:rFonts w:ascii="Times New Roman" w:hAnsi="Times New Roman" w:cs="Times New Roman"/>
          <w:sz w:val="28"/>
          <w:szCs w:val="28"/>
          <w:lang w:val="en-IN"/>
        </w:rPr>
        <w:t xml:space="preserve">Intersection of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as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t</m:t>
            </m:r>
          </m:sup>
        </m:sSubSup>
      </m:oMath>
      <w:r w:rsidR="00876785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and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sg</m:t>
            </m:r>
          </m:sub>
        </m:sSub>
      </m:oMath>
      <w:r w:rsidR="00547622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will give s point in acceleration diagram.</w:t>
      </w:r>
    </w:p>
    <w:p w14:paraId="2E355240" w14:textId="4D2F9FDA" w:rsidR="00AB6999" w:rsidRPr="004A24C0" w:rsidRDefault="00C91296" w:rsidP="00AB699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For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sb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C</m:t>
            </m:r>
          </m:sup>
        </m:sSubSup>
      </m:oMath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draw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IN"/>
          </w:rPr>
          <m:t>s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||</w:t>
      </w:r>
      <w:r w:rsidR="00FE4BE8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SB from s, </w:t>
      </w:r>
      <w:r w:rsidR="00CD7BD1">
        <w:rPr>
          <w:rFonts w:ascii="Times New Roman" w:eastAsiaTheme="minorEastAsia" w:hAnsi="Times New Roman" w:cs="Times New Roman"/>
          <w:sz w:val="28"/>
          <w:szCs w:val="28"/>
          <w:lang w:val="en-IN"/>
        </w:rPr>
        <w:t>f</w:t>
      </w:r>
      <w:r w:rsidR="005A3F47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rom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1</m:t>
            </m:r>
          </m:sub>
        </m:sSub>
      </m:oMath>
      <w:r w:rsidR="005A3F47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draw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IN"/>
          </w:rPr>
          <m:t>⊥s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1</m:t>
            </m:r>
          </m:sub>
        </m:sSub>
      </m:oMath>
      <w:r w:rsidR="0089470E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representing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sb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t</m:t>
            </m:r>
          </m:sup>
        </m:sSubSup>
      </m:oMath>
      <w:r w:rsidR="0089470E">
        <w:rPr>
          <w:rFonts w:ascii="Times New Roman" w:eastAsiaTheme="minorEastAsia" w:hAnsi="Times New Roman" w:cs="Times New Roman"/>
          <w:sz w:val="28"/>
          <w:szCs w:val="28"/>
          <w:lang w:val="en-IN"/>
        </w:rPr>
        <w:t>.</w:t>
      </w:r>
    </w:p>
    <w:p w14:paraId="53BEA6AA" w14:textId="0001CB1D" w:rsidR="00023F2F" w:rsidRPr="004A24C0" w:rsidRDefault="00901E67" w:rsidP="00023F2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Draw centrifugal acceleration vector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IN"/>
          </w:rPr>
          <m:t>q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en-IN"/>
        </w:rPr>
        <w:t xml:space="preserve"> from fix point then draw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IN"/>
          </w:rPr>
          <m:t>⊥</m:t>
        </m:r>
      </m:oMath>
    </w:p>
    <w:p w14:paraId="43120811" w14:textId="55E9F015" w:rsidR="00AB6999" w:rsidRPr="004A24C0" w:rsidRDefault="00023F2F" w:rsidP="00023F2F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en-IN"/>
        </w:rPr>
        <w:t xml:space="preserve"> for tangential component.</w:t>
      </w:r>
    </w:p>
    <w:p w14:paraId="12F85259" w14:textId="225DBE38" w:rsidR="004A24C0" w:rsidRPr="004A24C0" w:rsidRDefault="005F7D30" w:rsidP="004A24C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7AECFC" wp14:editId="630965EB">
                <wp:simplePos x="0" y="0"/>
                <wp:positionH relativeFrom="column">
                  <wp:posOffset>171451</wp:posOffset>
                </wp:positionH>
                <wp:positionV relativeFrom="paragraph">
                  <wp:posOffset>332105</wp:posOffset>
                </wp:positionV>
                <wp:extent cx="3448050" cy="819150"/>
                <wp:effectExtent l="0" t="0" r="19050" b="19050"/>
                <wp:wrapNone/>
                <wp:docPr id="7847927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8050" cy="8191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95A2B" id="Rectangle 1" o:spid="_x0000_s1026" style="position:absolute;margin-left:13.5pt;margin-top:26.15pt;width:271.5pt;height:6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" filled="f" strokecolor="#0a121c [484]" strokeweight="2pt"/>
            </w:pict>
          </mc:Fallback>
        </mc:AlternateContent>
      </w:r>
      <w:r w:rsidR="0033181B">
        <w:rPr>
          <w:rFonts w:ascii="Times New Roman" w:hAnsi="Times New Roman" w:cs="Times New Roman"/>
          <w:sz w:val="28"/>
          <w:szCs w:val="28"/>
          <w:lang w:val="en-IN"/>
        </w:rPr>
        <w:t xml:space="preserve">Locate b point at intersection of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sb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t</m:t>
            </m:r>
          </m:sup>
        </m:sSubSup>
      </m:oMath>
      <w:r w:rsidR="00DD3F63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and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qb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t</m:t>
            </m:r>
          </m:sup>
        </m:sSubSup>
      </m:oMath>
      <w:r w:rsidR="000E22EA">
        <w:rPr>
          <w:rFonts w:ascii="Times New Roman" w:eastAsiaTheme="minorEastAsia" w:hAnsi="Times New Roman" w:cs="Times New Roman"/>
          <w:sz w:val="28"/>
          <w:szCs w:val="28"/>
          <w:lang w:val="en-IN"/>
        </w:rPr>
        <w:t>.</w:t>
      </w:r>
    </w:p>
    <w:p w14:paraId="4C6F49FB" w14:textId="7A97C79A" w:rsidR="00EC6B2D" w:rsidRDefault="001124A2" w:rsidP="001124A2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>Acceleration of slider S=</w:t>
      </w:r>
      <w:r w:rsidR="00EC6B2D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</w:t>
      </w:r>
      <w:r w:rsidR="00EC6B2D" w:rsidRPr="00EC6B2D">
        <w:rPr>
          <w:rFonts w:ascii="Times New Roman" w:eastAsiaTheme="minorEastAsia" w:hAnsi="Times New Roman" w:cs="Times New Roman"/>
          <w:sz w:val="28"/>
          <w:szCs w:val="28"/>
          <w:highlight w:val="yellow"/>
          <w:lang w:val="en-IN"/>
        </w:rPr>
        <w:t xml:space="preserve">17.544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yellow"/>
                <w:lang w:val="en-I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highlight w:val="yellow"/>
                <w:lang w:val="en-IN"/>
              </w:rPr>
              <m:t>m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highlight w:val="yellow"/>
                    <w:lang w:val="en-IN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yellow"/>
                    <w:lang w:val="en-IN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yellow"/>
                    <w:lang w:val="en-IN"/>
                  </w:rPr>
                  <m:t>2</m:t>
                </m:r>
              </m:sup>
            </m:sSup>
          </m:den>
        </m:f>
      </m:oMath>
    </w:p>
    <w:p w14:paraId="3C321722" w14:textId="6E50F515" w:rsidR="00265A62" w:rsidRPr="001124A2" w:rsidRDefault="001124A2" w:rsidP="001124A2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angular acceleration of </w:t>
      </w:r>
      <w:r w:rsidR="007926DB">
        <w:rPr>
          <w:rFonts w:ascii="Times New Roman" w:eastAsiaTheme="minorEastAsia" w:hAnsi="Times New Roman" w:cs="Times New Roman"/>
          <w:sz w:val="28"/>
          <w:szCs w:val="28"/>
          <w:lang w:val="en-IN"/>
        </w:rPr>
        <w:t>QB</w:t>
      </w: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= </w:t>
      </w:r>
      <w:r w:rsidR="005F7D30" w:rsidRPr="00EC6B2D">
        <w:rPr>
          <w:rFonts w:ascii="Times New Roman" w:eastAsiaTheme="minorEastAsia" w:hAnsi="Times New Roman" w:cs="Times New Roman"/>
          <w:sz w:val="28"/>
          <w:szCs w:val="28"/>
          <w:highlight w:val="yellow"/>
          <w:lang w:val="en-IN"/>
        </w:rPr>
        <w:t>140.352</w:t>
      </w:r>
      <w:r w:rsidR="007926DB" w:rsidRPr="00EC6B2D">
        <w:rPr>
          <w:rFonts w:ascii="Times New Roman" w:eastAsiaTheme="minorEastAsia" w:hAnsi="Times New Roman" w:cs="Times New Roman"/>
          <w:sz w:val="28"/>
          <w:szCs w:val="28"/>
          <w:highlight w:val="yellow"/>
          <w:lang w:val="en-IN"/>
        </w:rPr>
        <w:t xml:space="preserve"> rad/s^2</w:t>
      </w:r>
    </w:p>
    <w:p w14:paraId="46445C22" w14:textId="77777777" w:rsidR="00265A62" w:rsidRDefault="00265A62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br w:type="page"/>
      </w:r>
    </w:p>
    <w:tbl>
      <w:tblPr>
        <w:tblStyle w:val="TableGrid"/>
        <w:tblpPr w:leftFromText="180" w:rightFromText="180" w:horzAnchor="margin" w:tblpY="816"/>
        <w:tblW w:w="9482" w:type="dxa"/>
        <w:tblLook w:val="04A0" w:firstRow="1" w:lastRow="0" w:firstColumn="1" w:lastColumn="0" w:noHBand="0" w:noVBand="1"/>
      </w:tblPr>
      <w:tblGrid>
        <w:gridCol w:w="1274"/>
        <w:gridCol w:w="1987"/>
        <w:gridCol w:w="3118"/>
        <w:gridCol w:w="1387"/>
        <w:gridCol w:w="1716"/>
      </w:tblGrid>
      <w:tr w:rsidR="008A631C" w14:paraId="1932AA2D" w14:textId="77777777" w:rsidTr="007F1B10">
        <w:trPr>
          <w:trHeight w:val="841"/>
        </w:trPr>
        <w:tc>
          <w:tcPr>
            <w:tcW w:w="1274" w:type="dxa"/>
          </w:tcPr>
          <w:p w14:paraId="4CE3592E" w14:textId="28340A8D" w:rsidR="00A51ACA" w:rsidRDefault="00354909" w:rsidP="007F1B10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lastRenderedPageBreak/>
              <w:t>S</w:t>
            </w:r>
            <w:r w:rsidR="00A51ACA"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>r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 xml:space="preserve">. No. </w:t>
            </w:r>
          </w:p>
        </w:tc>
        <w:tc>
          <w:tcPr>
            <w:tcW w:w="1987" w:type="dxa"/>
          </w:tcPr>
          <w:p w14:paraId="48E10503" w14:textId="3FC1BA3B" w:rsidR="00A51ACA" w:rsidRDefault="00450518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>vector</w:t>
            </w:r>
          </w:p>
        </w:tc>
        <w:tc>
          <w:tcPr>
            <w:tcW w:w="3118" w:type="dxa"/>
          </w:tcPr>
          <w:p w14:paraId="7B8A32FB" w14:textId="7721412D" w:rsidR="00A51ACA" w:rsidRDefault="00643FA7" w:rsidP="007F1B10">
            <w:pPr>
              <w:pStyle w:val="ListParagraph"/>
              <w:spacing w:line="48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>M</w:t>
            </w:r>
            <w:r w:rsidR="00450518"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>agnitude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 xml:space="preserve"> (m/s</w:t>
            </w:r>
            <w:r w:rsidR="003F60AC"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>^2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>)</w:t>
            </w:r>
          </w:p>
        </w:tc>
        <w:tc>
          <w:tcPr>
            <w:tcW w:w="1387" w:type="dxa"/>
          </w:tcPr>
          <w:p w14:paraId="7FD2C0CA" w14:textId="2BDC9B88" w:rsidR="00A51ACA" w:rsidRDefault="00643FA7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>direction</w:t>
            </w:r>
          </w:p>
        </w:tc>
        <w:tc>
          <w:tcPr>
            <w:tcW w:w="1716" w:type="dxa"/>
          </w:tcPr>
          <w:p w14:paraId="533AFE17" w14:textId="5724C94A" w:rsidR="00A51ACA" w:rsidRDefault="00643FA7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>sense</w:t>
            </w:r>
          </w:p>
        </w:tc>
      </w:tr>
      <w:tr w:rsidR="003F60AC" w14:paraId="7B9B2F99" w14:textId="77777777" w:rsidTr="007F1B10">
        <w:trPr>
          <w:trHeight w:val="841"/>
        </w:trPr>
        <w:tc>
          <w:tcPr>
            <w:tcW w:w="1274" w:type="dxa"/>
          </w:tcPr>
          <w:p w14:paraId="598514DE" w14:textId="43FAEF00" w:rsidR="003F60AC" w:rsidRDefault="0049559E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>1.</w:t>
            </w:r>
          </w:p>
        </w:tc>
        <w:tc>
          <w:tcPr>
            <w:tcW w:w="1987" w:type="dxa"/>
          </w:tcPr>
          <w:p w14:paraId="53FD139B" w14:textId="77777777" w:rsidR="003F60AC" w:rsidRPr="0016792E" w:rsidRDefault="00000000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IN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oa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C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IN"/>
                  </w:rPr>
                  <m:t xml:space="preserve"> or o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1</m:t>
                    </m:r>
                  </m:sub>
                </m:sSub>
              </m:oMath>
            </m:oMathPara>
          </w:p>
          <w:p w14:paraId="4725DAE2" w14:textId="77777777" w:rsidR="0016792E" w:rsidRDefault="0016792E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</w:p>
          <w:p w14:paraId="5A6388A6" w14:textId="77777777" w:rsidR="0016792E" w:rsidRDefault="0016792E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</w:p>
          <w:p w14:paraId="617E7897" w14:textId="7F2A10A6" w:rsidR="00294483" w:rsidRDefault="00000000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IN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oa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t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IN"/>
                  </w:rPr>
                  <m:t xml:space="preserve"> or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IN"/>
                  </w:rPr>
                  <m:t>a</m:t>
                </m:r>
              </m:oMath>
            </m:oMathPara>
          </w:p>
        </w:tc>
        <w:tc>
          <w:tcPr>
            <w:tcW w:w="3118" w:type="dxa"/>
          </w:tcPr>
          <w:p w14:paraId="058A452E" w14:textId="323845B5" w:rsidR="00211D66" w:rsidRPr="00920E8F" w:rsidRDefault="00000000" w:rsidP="007F1B10">
            <w:pPr>
              <w:pStyle w:val="ListParagraph"/>
              <w:spacing w:line="48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IN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IN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I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IN"/>
                          </w:rPr>
                          <m:t>ao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IN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AO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I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I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I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I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IN"/>
                              </w:rPr>
                              <m:t>1.047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IN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0.05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IN"/>
                  </w:rPr>
                  <m:t>=21.93</m:t>
                </m:r>
              </m:oMath>
            </m:oMathPara>
          </w:p>
          <w:p w14:paraId="4BE520EE" w14:textId="6B1244CE" w:rsidR="000B6A47" w:rsidRPr="00920E8F" w:rsidRDefault="00000000" w:rsidP="007F1B10">
            <w:pPr>
              <w:pStyle w:val="ListParagraph"/>
              <w:spacing w:line="480" w:lineRule="auto"/>
              <w:ind w:left="0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IN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IN"/>
                    </w:rPr>
                    <m:t>oa</m:t>
                  </m:r>
                </m:sub>
              </m:sSub>
            </m:oMath>
            <w:r w:rsidR="00190523"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 xml:space="preserve">OA = </w:t>
            </w:r>
            <w:r w:rsidR="00805689"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>0</w:t>
            </w:r>
            <w:r w:rsidR="002D7D80"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 xml:space="preserve"> </w:t>
            </w:r>
          </w:p>
        </w:tc>
        <w:tc>
          <w:tcPr>
            <w:tcW w:w="1387" w:type="dxa"/>
          </w:tcPr>
          <w:p w14:paraId="7264EC8D" w14:textId="77777777" w:rsidR="003F60AC" w:rsidRDefault="00F81171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>|| OA</w:t>
            </w:r>
          </w:p>
          <w:p w14:paraId="6C616D1B" w14:textId="77777777" w:rsidR="00F81171" w:rsidRDefault="00F81171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</w:p>
          <w:p w14:paraId="50AAD9A9" w14:textId="77777777" w:rsidR="00F81171" w:rsidRDefault="00F81171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</w:p>
          <w:p w14:paraId="302D2FC4" w14:textId="41B06EA4" w:rsidR="00F81171" w:rsidRDefault="00F81171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IN"/>
                </w:rPr>
                <m:t>⊥</m:t>
              </m:r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 xml:space="preserve"> </w:t>
            </w:r>
            <w:r w:rsidR="00D574BE"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>OA</w:t>
            </w:r>
          </w:p>
        </w:tc>
        <w:tc>
          <w:tcPr>
            <w:tcW w:w="1716" w:type="dxa"/>
          </w:tcPr>
          <w:p w14:paraId="763FD5CD" w14:textId="77777777" w:rsidR="003F60AC" w:rsidRDefault="00C97ECF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IN"/>
                </w:rPr>
                <m:t>→</m:t>
              </m:r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 xml:space="preserve"> O</w:t>
            </w:r>
          </w:p>
          <w:p w14:paraId="114D925B" w14:textId="77777777" w:rsidR="009A10F2" w:rsidRDefault="009A10F2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</w:p>
          <w:p w14:paraId="26954905" w14:textId="77777777" w:rsidR="009A10F2" w:rsidRDefault="009A10F2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</w:p>
          <w:p w14:paraId="508E3BDB" w14:textId="68EA5A1A" w:rsidR="009A10F2" w:rsidRDefault="00AF0981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 xml:space="preserve">At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IN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IN"/>
                </w:rPr>
                <m:t>⊥</m:t>
              </m:r>
            </m:oMath>
            <w:r w:rsidR="002C5806"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>o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IN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</m:sSub>
            </m:oMath>
          </w:p>
        </w:tc>
      </w:tr>
      <w:tr w:rsidR="003F60AC" w14:paraId="79F20718" w14:textId="77777777" w:rsidTr="007F1B10">
        <w:trPr>
          <w:trHeight w:val="841"/>
        </w:trPr>
        <w:tc>
          <w:tcPr>
            <w:tcW w:w="1274" w:type="dxa"/>
          </w:tcPr>
          <w:p w14:paraId="58FABF49" w14:textId="5EBF8B22" w:rsidR="003F60AC" w:rsidRDefault="00DD4416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>2.</w:t>
            </w:r>
          </w:p>
        </w:tc>
        <w:tc>
          <w:tcPr>
            <w:tcW w:w="1987" w:type="dxa"/>
          </w:tcPr>
          <w:p w14:paraId="757EF3BB" w14:textId="6B4565F6" w:rsidR="00C74658" w:rsidRPr="0016792E" w:rsidRDefault="00000000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IN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as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C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IN"/>
                  </w:rPr>
                  <m:t xml:space="preserve"> or a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1</m:t>
                    </m:r>
                  </m:sub>
                </m:sSub>
              </m:oMath>
            </m:oMathPara>
          </w:p>
          <w:p w14:paraId="22593B74" w14:textId="77777777" w:rsidR="00C74658" w:rsidRDefault="00C74658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</w:p>
          <w:p w14:paraId="544AA7FB" w14:textId="77777777" w:rsidR="00C74658" w:rsidRDefault="00C74658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</w:p>
          <w:p w14:paraId="26893DEB" w14:textId="355E7131" w:rsidR="003F60AC" w:rsidRDefault="00000000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IN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as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t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IN"/>
                  </w:rPr>
                  <m:t xml:space="preserve"> or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IN"/>
                  </w:rPr>
                  <m:t>s</m:t>
                </m:r>
              </m:oMath>
            </m:oMathPara>
          </w:p>
        </w:tc>
        <w:tc>
          <w:tcPr>
            <w:tcW w:w="3118" w:type="dxa"/>
          </w:tcPr>
          <w:p w14:paraId="42C12520" w14:textId="70EE651A" w:rsidR="003F60AC" w:rsidRPr="0006688B" w:rsidRDefault="00000000" w:rsidP="007F1B10">
            <w:pPr>
              <w:pStyle w:val="ListParagraph"/>
              <w:spacing w:line="48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IN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IN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I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IN"/>
                          </w:rPr>
                          <m:t>as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IN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AS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I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I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I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I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IN"/>
                              </w:rPr>
                              <m:t>0.722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IN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0.2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IN"/>
                  </w:rPr>
                  <m:t>=2.61</m:t>
                </m:r>
              </m:oMath>
            </m:oMathPara>
          </w:p>
          <w:p w14:paraId="7A193782" w14:textId="011F3B74" w:rsidR="002D7D80" w:rsidRDefault="00000000" w:rsidP="007F1B10">
            <w:pPr>
              <w:pStyle w:val="ListParagraph"/>
              <w:spacing w:line="48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IN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IN"/>
                    </w:rPr>
                    <m:t>as</m:t>
                  </m:r>
                </m:sub>
              </m:sSub>
            </m:oMath>
            <w:r w:rsidR="002D7D80"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>A</w:t>
            </w:r>
            <w:r w:rsidR="00B47B66"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>S</w:t>
            </w:r>
            <w:r w:rsidR="002D7D80"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 xml:space="preserve"> = </w:t>
            </w:r>
            <w:r w:rsidR="0098154D"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>15.351</w:t>
            </w:r>
          </w:p>
        </w:tc>
        <w:tc>
          <w:tcPr>
            <w:tcW w:w="1387" w:type="dxa"/>
          </w:tcPr>
          <w:p w14:paraId="6C42C387" w14:textId="77777777" w:rsidR="003F60AC" w:rsidRDefault="00D574BE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>|| AS</w:t>
            </w:r>
          </w:p>
          <w:p w14:paraId="277E83FD" w14:textId="77777777" w:rsidR="00D574BE" w:rsidRDefault="00D574BE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</w:p>
          <w:p w14:paraId="26B021F0" w14:textId="77777777" w:rsidR="00D574BE" w:rsidRDefault="00D574BE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</w:p>
          <w:p w14:paraId="6966034A" w14:textId="77777777" w:rsidR="00D574BE" w:rsidRDefault="0044122F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IN"/>
                </w:rPr>
                <m:t>⊥</m:t>
              </m:r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>AS</w:t>
            </w:r>
          </w:p>
          <w:p w14:paraId="34737FF2" w14:textId="6D840D3D" w:rsidR="0044122F" w:rsidRDefault="0044122F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</w:p>
        </w:tc>
        <w:tc>
          <w:tcPr>
            <w:tcW w:w="1716" w:type="dxa"/>
          </w:tcPr>
          <w:p w14:paraId="25B4249A" w14:textId="77777777" w:rsidR="003F60AC" w:rsidRDefault="00282AD9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IN"/>
                </w:rPr>
                <m:t>→</m:t>
              </m:r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 xml:space="preserve"> A</w:t>
            </w:r>
          </w:p>
          <w:p w14:paraId="41534EBA" w14:textId="77777777" w:rsidR="000123F3" w:rsidRDefault="000123F3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</w:p>
          <w:p w14:paraId="007BCAE8" w14:textId="77777777" w:rsidR="000123F3" w:rsidRDefault="000123F3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</w:p>
          <w:p w14:paraId="4E003B5C" w14:textId="110D3E79" w:rsidR="000123F3" w:rsidRDefault="00761D33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 xml:space="preserve">At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IN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IN"/>
                </w:rPr>
                <m:t>⊥a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IN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</m:sSub>
            </m:oMath>
          </w:p>
        </w:tc>
      </w:tr>
      <w:tr w:rsidR="003F60AC" w14:paraId="749CF088" w14:textId="77777777" w:rsidTr="007F1B10">
        <w:trPr>
          <w:trHeight w:val="841"/>
        </w:trPr>
        <w:tc>
          <w:tcPr>
            <w:tcW w:w="1274" w:type="dxa"/>
          </w:tcPr>
          <w:p w14:paraId="07A94126" w14:textId="673B1682" w:rsidR="003F60AC" w:rsidRDefault="00C74658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>3.</w:t>
            </w:r>
          </w:p>
        </w:tc>
        <w:tc>
          <w:tcPr>
            <w:tcW w:w="1987" w:type="dxa"/>
          </w:tcPr>
          <w:p w14:paraId="03292DB6" w14:textId="418BE454" w:rsidR="00F6351E" w:rsidRPr="0016792E" w:rsidRDefault="00000000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IN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sb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C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IN"/>
                  </w:rPr>
                  <m:t xml:space="preserve"> or s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1</m:t>
                    </m:r>
                  </m:sub>
                </m:sSub>
              </m:oMath>
            </m:oMathPara>
          </w:p>
          <w:p w14:paraId="5DCB487A" w14:textId="77777777" w:rsidR="00F6351E" w:rsidRDefault="00F6351E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</w:p>
          <w:p w14:paraId="5AA8545A" w14:textId="77777777" w:rsidR="00F6351E" w:rsidRDefault="00F6351E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</w:p>
          <w:p w14:paraId="0334F745" w14:textId="30021B43" w:rsidR="003F60AC" w:rsidRDefault="00000000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IN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sb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t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IN"/>
                  </w:rPr>
                  <m:t xml:space="preserve"> or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IN"/>
                  </w:rPr>
                  <m:t>b</m:t>
                </m:r>
              </m:oMath>
            </m:oMathPara>
          </w:p>
        </w:tc>
        <w:tc>
          <w:tcPr>
            <w:tcW w:w="3118" w:type="dxa"/>
          </w:tcPr>
          <w:p w14:paraId="08B4498D" w14:textId="738B71ED" w:rsidR="003F60AC" w:rsidRPr="00C809FA" w:rsidRDefault="00000000" w:rsidP="007F1B10">
            <w:pPr>
              <w:pStyle w:val="ListParagraph"/>
              <w:spacing w:line="48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IN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IN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I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IN"/>
                          </w:rPr>
                          <m:t>sb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IN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SB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I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I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I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I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IN"/>
                              </w:rPr>
                              <m:t>0.293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IN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0.05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IN"/>
                  </w:rPr>
                  <m:t>=1.719</m:t>
                </m:r>
              </m:oMath>
            </m:oMathPara>
          </w:p>
          <w:p w14:paraId="21FEC8D7" w14:textId="7780C608" w:rsidR="00C809FA" w:rsidRDefault="00000000" w:rsidP="007F1B10">
            <w:pPr>
              <w:pStyle w:val="ListParagraph"/>
              <w:spacing w:line="48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IN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IN"/>
                    </w:rPr>
                    <m:t>sb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IN"/>
                </w:rPr>
                <m:t>SB</m:t>
              </m:r>
            </m:oMath>
            <w:r w:rsidR="00C809FA"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 xml:space="preserve"> = </w:t>
            </w:r>
            <w:r w:rsidR="005F7D30"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>4.386</w:t>
            </w:r>
          </w:p>
        </w:tc>
        <w:tc>
          <w:tcPr>
            <w:tcW w:w="1387" w:type="dxa"/>
          </w:tcPr>
          <w:p w14:paraId="35FC3242" w14:textId="77777777" w:rsidR="003F60AC" w:rsidRDefault="00346BBD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>|| SB</w:t>
            </w:r>
          </w:p>
          <w:p w14:paraId="30A43A0D" w14:textId="77777777" w:rsidR="00346BBD" w:rsidRDefault="00346BBD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</w:p>
          <w:p w14:paraId="5806C68D" w14:textId="77777777" w:rsidR="00346BBD" w:rsidRDefault="00346BBD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</w:p>
          <w:p w14:paraId="466BB17B" w14:textId="0096D363" w:rsidR="00346BBD" w:rsidRDefault="00346BBD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IN"/>
                </w:rPr>
                <m:t>⊥</m:t>
              </m:r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 xml:space="preserve"> </w:t>
            </w:r>
            <w:r w:rsidR="000E5A78"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>SB</w:t>
            </w:r>
          </w:p>
        </w:tc>
        <w:tc>
          <w:tcPr>
            <w:tcW w:w="1716" w:type="dxa"/>
          </w:tcPr>
          <w:p w14:paraId="5FEE1C40" w14:textId="77777777" w:rsidR="003F60AC" w:rsidRDefault="00282AD9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IN"/>
                </w:rPr>
                <m:t>→</m:t>
              </m:r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 xml:space="preserve"> S</w:t>
            </w:r>
          </w:p>
          <w:p w14:paraId="47C86B16" w14:textId="77777777" w:rsidR="00111727" w:rsidRDefault="00111727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</w:p>
          <w:p w14:paraId="000DF818" w14:textId="77777777" w:rsidR="00111727" w:rsidRDefault="00111727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</w:p>
          <w:p w14:paraId="2C849034" w14:textId="37BC31D7" w:rsidR="00111727" w:rsidRDefault="00111727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 xml:space="preserve">At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I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IN"/>
                </w:rPr>
                <m:t>⊥s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I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IN"/>
                    </w:rPr>
                    <m:t>1</m:t>
                  </m:r>
                </m:sub>
              </m:sSub>
            </m:oMath>
          </w:p>
        </w:tc>
      </w:tr>
      <w:tr w:rsidR="003F60AC" w14:paraId="4F62F2B7" w14:textId="77777777" w:rsidTr="007F1B10">
        <w:trPr>
          <w:trHeight w:val="841"/>
        </w:trPr>
        <w:tc>
          <w:tcPr>
            <w:tcW w:w="1274" w:type="dxa"/>
          </w:tcPr>
          <w:p w14:paraId="5FE06477" w14:textId="5EA32492" w:rsidR="003F60AC" w:rsidRDefault="00C74658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>4.</w:t>
            </w:r>
          </w:p>
        </w:tc>
        <w:tc>
          <w:tcPr>
            <w:tcW w:w="1987" w:type="dxa"/>
          </w:tcPr>
          <w:p w14:paraId="5BDCA3E4" w14:textId="7C6AD402" w:rsidR="003C63E7" w:rsidRPr="0016792E" w:rsidRDefault="00000000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IN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qb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C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IN"/>
                  </w:rPr>
                  <m:t xml:space="preserve"> or q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2</m:t>
                    </m:r>
                  </m:sub>
                </m:sSub>
              </m:oMath>
            </m:oMathPara>
          </w:p>
          <w:p w14:paraId="3A8857C4" w14:textId="77777777" w:rsidR="003C63E7" w:rsidRDefault="003C63E7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</w:p>
          <w:p w14:paraId="1B9BD04C" w14:textId="77777777" w:rsidR="003C63E7" w:rsidRDefault="003C63E7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</w:p>
          <w:p w14:paraId="3E7B11C1" w14:textId="6B60DC9F" w:rsidR="003F60AC" w:rsidRDefault="00000000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IN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qb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t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IN"/>
                  </w:rPr>
                  <m:t xml:space="preserve"> or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I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IN"/>
                  </w:rPr>
                  <m:t>b</m:t>
                </m:r>
              </m:oMath>
            </m:oMathPara>
          </w:p>
        </w:tc>
        <w:tc>
          <w:tcPr>
            <w:tcW w:w="3118" w:type="dxa"/>
          </w:tcPr>
          <w:p w14:paraId="0C6F8D89" w14:textId="50AF436C" w:rsidR="003F60AC" w:rsidRPr="00483B8D" w:rsidRDefault="00000000" w:rsidP="007F1B10">
            <w:pPr>
              <w:pStyle w:val="ListParagraph"/>
              <w:spacing w:line="48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IN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IN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I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IN"/>
                          </w:rPr>
                          <m:t>qb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IN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QB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I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I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I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I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IN"/>
                              </w:rPr>
                              <m:t>0.973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IN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0.1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IN"/>
                  </w:rPr>
                  <m:t>=9.484</m:t>
                </m:r>
              </m:oMath>
            </m:oMathPara>
          </w:p>
          <w:p w14:paraId="126501DE" w14:textId="254405FC" w:rsidR="00483B8D" w:rsidRDefault="00000000" w:rsidP="007F1B10">
            <w:pPr>
              <w:pStyle w:val="ListParagraph"/>
              <w:spacing w:line="480" w:lineRule="auto"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IN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IN"/>
                    </w:rPr>
                    <m:t>qb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IN"/>
                </w:rPr>
                <m:t>QB</m:t>
              </m:r>
            </m:oMath>
            <w:r w:rsidR="00483B8D"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 xml:space="preserve"> = </w:t>
            </w:r>
            <w:r w:rsidR="005F7D30"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>14.0352</w:t>
            </w:r>
          </w:p>
        </w:tc>
        <w:tc>
          <w:tcPr>
            <w:tcW w:w="1387" w:type="dxa"/>
          </w:tcPr>
          <w:p w14:paraId="13E83571" w14:textId="77777777" w:rsidR="003F60AC" w:rsidRDefault="000E5A78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>|| QB</w:t>
            </w:r>
          </w:p>
          <w:p w14:paraId="7627266D" w14:textId="77777777" w:rsidR="000E5A78" w:rsidRDefault="000E5A78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</w:p>
          <w:p w14:paraId="56A390FA" w14:textId="77777777" w:rsidR="000E5A78" w:rsidRDefault="000E5A78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</w:p>
          <w:p w14:paraId="48055294" w14:textId="1B9C2D30" w:rsidR="000E5A78" w:rsidRDefault="000E5A78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IN"/>
                </w:rPr>
                <m:t>⊥</m:t>
              </m:r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>QB</w:t>
            </w:r>
          </w:p>
        </w:tc>
        <w:tc>
          <w:tcPr>
            <w:tcW w:w="1716" w:type="dxa"/>
          </w:tcPr>
          <w:p w14:paraId="1F74F8A5" w14:textId="77777777" w:rsidR="003F60AC" w:rsidRDefault="00282AD9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IN"/>
                </w:rPr>
                <m:t>→</m:t>
              </m:r>
            </m:oMath>
            <w:r w:rsidR="003C7174"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 xml:space="preserve"> Q</w:t>
            </w:r>
          </w:p>
          <w:p w14:paraId="20A633EF" w14:textId="77777777" w:rsidR="00933991" w:rsidRDefault="00933991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</w:p>
          <w:p w14:paraId="170A25E2" w14:textId="77777777" w:rsidR="00933991" w:rsidRDefault="00933991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</w:p>
          <w:p w14:paraId="0F3DC2B2" w14:textId="5916B3BB" w:rsidR="00933991" w:rsidRDefault="00933991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 xml:space="preserve">At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I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IN"/>
                    </w:rPr>
                    <m:t>2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IN"/>
                </w:rPr>
                <m:t>⊥q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I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IN"/>
                    </w:rPr>
                    <m:t>2</m:t>
                  </m:r>
                </m:sub>
              </m:sSub>
            </m:oMath>
          </w:p>
        </w:tc>
      </w:tr>
      <w:tr w:rsidR="001124A2" w14:paraId="71D53991" w14:textId="77777777" w:rsidTr="007926DB">
        <w:trPr>
          <w:trHeight w:val="585"/>
        </w:trPr>
        <w:tc>
          <w:tcPr>
            <w:tcW w:w="1274" w:type="dxa"/>
          </w:tcPr>
          <w:p w14:paraId="550E4105" w14:textId="46403C4C" w:rsidR="001124A2" w:rsidRDefault="007926DB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 xml:space="preserve">5. </w:t>
            </w:r>
          </w:p>
        </w:tc>
        <w:tc>
          <w:tcPr>
            <w:tcW w:w="1987" w:type="dxa"/>
          </w:tcPr>
          <w:p w14:paraId="56D430C8" w14:textId="2223CFBF" w:rsidR="007926DB" w:rsidRPr="0016792E" w:rsidRDefault="00000000" w:rsidP="007926DB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IN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sg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IN"/>
                      </w:rPr>
                      <m:t>C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IN"/>
                  </w:rPr>
                  <m:t xml:space="preserve"> or sg</m:t>
                </m:r>
              </m:oMath>
            </m:oMathPara>
          </w:p>
          <w:p w14:paraId="1EE14844" w14:textId="77777777" w:rsidR="001124A2" w:rsidRDefault="001124A2" w:rsidP="007F1B10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</w:p>
        </w:tc>
        <w:tc>
          <w:tcPr>
            <w:tcW w:w="3118" w:type="dxa"/>
          </w:tcPr>
          <w:p w14:paraId="439E1E50" w14:textId="178BEEB3" w:rsidR="007926DB" w:rsidRPr="007926DB" w:rsidRDefault="00EC6B2D" w:rsidP="00EC6B2D">
            <w:pPr>
              <w:pStyle w:val="ListParagraph"/>
              <w:spacing w:line="48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8 cm * 2.193 = 17.544</w:t>
            </w:r>
          </w:p>
        </w:tc>
        <w:tc>
          <w:tcPr>
            <w:tcW w:w="1387" w:type="dxa"/>
          </w:tcPr>
          <w:p w14:paraId="23FDB317" w14:textId="64D73835" w:rsidR="001124A2" w:rsidRDefault="007926DB" w:rsidP="007F1B1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IN"/>
              </w:rPr>
              <w:t>-</w:t>
            </w:r>
          </w:p>
        </w:tc>
        <w:tc>
          <w:tcPr>
            <w:tcW w:w="1716" w:type="dxa"/>
          </w:tcPr>
          <w:p w14:paraId="56CC2C88" w14:textId="66AAA0FC" w:rsidR="001124A2" w:rsidRDefault="007926DB" w:rsidP="007F1B10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</w:t>
            </w:r>
          </w:p>
        </w:tc>
      </w:tr>
    </w:tbl>
    <w:p w14:paraId="3E80E752" w14:textId="1F0F7FE5" w:rsidR="006801CD" w:rsidRPr="000E0DA6" w:rsidRDefault="007F1B10" w:rsidP="000E0DA6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</w:pPr>
      <w:r w:rsidRPr="000E0DA6"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 xml:space="preserve">Table </w:t>
      </w:r>
      <w:r w:rsidR="000E0DA6" w:rsidRPr="000E0DA6"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>14.1</w:t>
      </w:r>
    </w:p>
    <w:sectPr w:rsidR="006801CD" w:rsidRPr="000E0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A33F7" w14:textId="77777777" w:rsidR="006066FC" w:rsidRDefault="006066FC" w:rsidP="008E231F">
      <w:pPr>
        <w:spacing w:after="0" w:line="240" w:lineRule="auto"/>
      </w:pPr>
      <w:r>
        <w:separator/>
      </w:r>
    </w:p>
  </w:endnote>
  <w:endnote w:type="continuationSeparator" w:id="0">
    <w:p w14:paraId="0E30A53C" w14:textId="77777777" w:rsidR="006066FC" w:rsidRDefault="006066FC" w:rsidP="008E2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C8E1D" w14:textId="77777777" w:rsidR="006066FC" w:rsidRDefault="006066FC" w:rsidP="008E231F">
      <w:pPr>
        <w:spacing w:after="0" w:line="240" w:lineRule="auto"/>
      </w:pPr>
      <w:r>
        <w:separator/>
      </w:r>
    </w:p>
  </w:footnote>
  <w:footnote w:type="continuationSeparator" w:id="0">
    <w:p w14:paraId="41945089" w14:textId="77777777" w:rsidR="006066FC" w:rsidRDefault="006066FC" w:rsidP="008E23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49FF"/>
    <w:multiLevelType w:val="hybridMultilevel"/>
    <w:tmpl w:val="79483EDA"/>
    <w:lvl w:ilvl="0" w:tplc="92C6467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1B3B9F"/>
    <w:multiLevelType w:val="hybridMultilevel"/>
    <w:tmpl w:val="5CA47EAA"/>
    <w:lvl w:ilvl="0" w:tplc="43B84A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0F06EE"/>
    <w:multiLevelType w:val="hybridMultilevel"/>
    <w:tmpl w:val="FB98A9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8F3A38"/>
    <w:multiLevelType w:val="hybridMultilevel"/>
    <w:tmpl w:val="46B4B6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E80A97"/>
    <w:multiLevelType w:val="hybridMultilevel"/>
    <w:tmpl w:val="E8BAD5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C959DF"/>
    <w:multiLevelType w:val="hybridMultilevel"/>
    <w:tmpl w:val="1C204A6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9CD48F4"/>
    <w:multiLevelType w:val="hybridMultilevel"/>
    <w:tmpl w:val="0964B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253F3F"/>
    <w:multiLevelType w:val="hybridMultilevel"/>
    <w:tmpl w:val="0A6405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134CAB"/>
    <w:multiLevelType w:val="hybridMultilevel"/>
    <w:tmpl w:val="1862B4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97404">
    <w:abstractNumId w:val="1"/>
  </w:num>
  <w:num w:numId="2" w16cid:durableId="925501290">
    <w:abstractNumId w:val="3"/>
  </w:num>
  <w:num w:numId="3" w16cid:durableId="301889272">
    <w:abstractNumId w:val="6"/>
  </w:num>
  <w:num w:numId="4" w16cid:durableId="895624963">
    <w:abstractNumId w:val="7"/>
  </w:num>
  <w:num w:numId="5" w16cid:durableId="1392535855">
    <w:abstractNumId w:val="8"/>
  </w:num>
  <w:num w:numId="6" w16cid:durableId="1834446633">
    <w:abstractNumId w:val="4"/>
  </w:num>
  <w:num w:numId="7" w16cid:durableId="1949046053">
    <w:abstractNumId w:val="5"/>
  </w:num>
  <w:num w:numId="8" w16cid:durableId="622224274">
    <w:abstractNumId w:val="2"/>
  </w:num>
  <w:num w:numId="9" w16cid:durableId="1992905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791"/>
    <w:rsid w:val="000123F3"/>
    <w:rsid w:val="000150E4"/>
    <w:rsid w:val="00016B36"/>
    <w:rsid w:val="00023F2F"/>
    <w:rsid w:val="0006688B"/>
    <w:rsid w:val="00075A00"/>
    <w:rsid w:val="000B6A47"/>
    <w:rsid w:val="000E0DA6"/>
    <w:rsid w:val="000E22EA"/>
    <w:rsid w:val="000E5A78"/>
    <w:rsid w:val="000F47F2"/>
    <w:rsid w:val="00101071"/>
    <w:rsid w:val="00111727"/>
    <w:rsid w:val="001124A2"/>
    <w:rsid w:val="00112DA0"/>
    <w:rsid w:val="00133133"/>
    <w:rsid w:val="0016440D"/>
    <w:rsid w:val="0016792E"/>
    <w:rsid w:val="001740B6"/>
    <w:rsid w:val="00190523"/>
    <w:rsid w:val="00192694"/>
    <w:rsid w:val="001A36FA"/>
    <w:rsid w:val="001F1BC2"/>
    <w:rsid w:val="00211D66"/>
    <w:rsid w:val="0022098A"/>
    <w:rsid w:val="00235C75"/>
    <w:rsid w:val="00265A62"/>
    <w:rsid w:val="002716B2"/>
    <w:rsid w:val="00282AD9"/>
    <w:rsid w:val="00294483"/>
    <w:rsid w:val="002A0015"/>
    <w:rsid w:val="002C5806"/>
    <w:rsid w:val="002D7D80"/>
    <w:rsid w:val="002E166A"/>
    <w:rsid w:val="002F7E6C"/>
    <w:rsid w:val="00303C7E"/>
    <w:rsid w:val="003131C0"/>
    <w:rsid w:val="0031774B"/>
    <w:rsid w:val="0032155C"/>
    <w:rsid w:val="00325A26"/>
    <w:rsid w:val="0033181B"/>
    <w:rsid w:val="00346BBD"/>
    <w:rsid w:val="00354909"/>
    <w:rsid w:val="00361CC9"/>
    <w:rsid w:val="003B178D"/>
    <w:rsid w:val="003C63E7"/>
    <w:rsid w:val="003C7174"/>
    <w:rsid w:val="003E4E31"/>
    <w:rsid w:val="003F60AC"/>
    <w:rsid w:val="00411FCD"/>
    <w:rsid w:val="004334E7"/>
    <w:rsid w:val="0044122F"/>
    <w:rsid w:val="00441BEC"/>
    <w:rsid w:val="00450518"/>
    <w:rsid w:val="004549A0"/>
    <w:rsid w:val="00462B01"/>
    <w:rsid w:val="00475756"/>
    <w:rsid w:val="004814F0"/>
    <w:rsid w:val="00483B8D"/>
    <w:rsid w:val="00490E51"/>
    <w:rsid w:val="004942BC"/>
    <w:rsid w:val="0049559E"/>
    <w:rsid w:val="004A24C0"/>
    <w:rsid w:val="004B2A5E"/>
    <w:rsid w:val="004B34E3"/>
    <w:rsid w:val="00504093"/>
    <w:rsid w:val="00532C63"/>
    <w:rsid w:val="0053453E"/>
    <w:rsid w:val="00547622"/>
    <w:rsid w:val="005864C7"/>
    <w:rsid w:val="005A03C7"/>
    <w:rsid w:val="005A3F47"/>
    <w:rsid w:val="005F30F4"/>
    <w:rsid w:val="005F7791"/>
    <w:rsid w:val="005F7D30"/>
    <w:rsid w:val="006066FC"/>
    <w:rsid w:val="006157B5"/>
    <w:rsid w:val="0062418C"/>
    <w:rsid w:val="00643FA7"/>
    <w:rsid w:val="00651F13"/>
    <w:rsid w:val="0065634A"/>
    <w:rsid w:val="00665088"/>
    <w:rsid w:val="006801CD"/>
    <w:rsid w:val="006C2BED"/>
    <w:rsid w:val="006E03D1"/>
    <w:rsid w:val="006F2EF4"/>
    <w:rsid w:val="0070437D"/>
    <w:rsid w:val="007054BD"/>
    <w:rsid w:val="00726841"/>
    <w:rsid w:val="00761D33"/>
    <w:rsid w:val="0078585B"/>
    <w:rsid w:val="007926DB"/>
    <w:rsid w:val="007E102B"/>
    <w:rsid w:val="007E1CF2"/>
    <w:rsid w:val="007F1B10"/>
    <w:rsid w:val="00805689"/>
    <w:rsid w:val="00827A93"/>
    <w:rsid w:val="00840DEA"/>
    <w:rsid w:val="00845CC1"/>
    <w:rsid w:val="00847970"/>
    <w:rsid w:val="00854BC5"/>
    <w:rsid w:val="0087191C"/>
    <w:rsid w:val="00876785"/>
    <w:rsid w:val="0089470E"/>
    <w:rsid w:val="00895B93"/>
    <w:rsid w:val="008A631C"/>
    <w:rsid w:val="008B36B0"/>
    <w:rsid w:val="008D108D"/>
    <w:rsid w:val="008D776E"/>
    <w:rsid w:val="008E231F"/>
    <w:rsid w:val="00901E67"/>
    <w:rsid w:val="00914727"/>
    <w:rsid w:val="00920E8F"/>
    <w:rsid w:val="009236D8"/>
    <w:rsid w:val="00933991"/>
    <w:rsid w:val="009541C3"/>
    <w:rsid w:val="00972127"/>
    <w:rsid w:val="0098154D"/>
    <w:rsid w:val="009A10F2"/>
    <w:rsid w:val="009A60D1"/>
    <w:rsid w:val="009A6EA0"/>
    <w:rsid w:val="009C08DF"/>
    <w:rsid w:val="009C411E"/>
    <w:rsid w:val="00A04186"/>
    <w:rsid w:val="00A0489B"/>
    <w:rsid w:val="00A40254"/>
    <w:rsid w:val="00A51ACA"/>
    <w:rsid w:val="00A72BF1"/>
    <w:rsid w:val="00A81C5B"/>
    <w:rsid w:val="00AB6999"/>
    <w:rsid w:val="00AB70EE"/>
    <w:rsid w:val="00AF0981"/>
    <w:rsid w:val="00B47B66"/>
    <w:rsid w:val="00B55A1D"/>
    <w:rsid w:val="00B64E4D"/>
    <w:rsid w:val="00B75FCD"/>
    <w:rsid w:val="00B85B95"/>
    <w:rsid w:val="00BA3C59"/>
    <w:rsid w:val="00BD5EC5"/>
    <w:rsid w:val="00C01ECA"/>
    <w:rsid w:val="00C07EB0"/>
    <w:rsid w:val="00C51FAB"/>
    <w:rsid w:val="00C73352"/>
    <w:rsid w:val="00C74658"/>
    <w:rsid w:val="00C809FA"/>
    <w:rsid w:val="00C8740D"/>
    <w:rsid w:val="00C90244"/>
    <w:rsid w:val="00C91296"/>
    <w:rsid w:val="00C97ECF"/>
    <w:rsid w:val="00CC55F1"/>
    <w:rsid w:val="00CC7E50"/>
    <w:rsid w:val="00CD6B7B"/>
    <w:rsid w:val="00CD7BD1"/>
    <w:rsid w:val="00D22E35"/>
    <w:rsid w:val="00D574BE"/>
    <w:rsid w:val="00D92836"/>
    <w:rsid w:val="00D948F2"/>
    <w:rsid w:val="00DC3995"/>
    <w:rsid w:val="00DD107F"/>
    <w:rsid w:val="00DD3F63"/>
    <w:rsid w:val="00DD4416"/>
    <w:rsid w:val="00DD5FFB"/>
    <w:rsid w:val="00E12A76"/>
    <w:rsid w:val="00E24F04"/>
    <w:rsid w:val="00E64E64"/>
    <w:rsid w:val="00E97ED7"/>
    <w:rsid w:val="00EC2A9E"/>
    <w:rsid w:val="00EC6B2D"/>
    <w:rsid w:val="00F15159"/>
    <w:rsid w:val="00F42698"/>
    <w:rsid w:val="00F534B6"/>
    <w:rsid w:val="00F6351E"/>
    <w:rsid w:val="00F81171"/>
    <w:rsid w:val="00FA7EE0"/>
    <w:rsid w:val="00FB4EF4"/>
    <w:rsid w:val="00FE4BE8"/>
    <w:rsid w:val="00FF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BF7E0"/>
  <w15:docId w15:val="{04698CBA-1542-4360-BF6A-3C218C31C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70437D"/>
    <w:rPr>
      <w:color w:val="666666"/>
    </w:rPr>
  </w:style>
  <w:style w:type="table" w:styleId="TableGrid">
    <w:name w:val="Table Grid"/>
    <w:basedOn w:val="TableNormal"/>
    <w:uiPriority w:val="59"/>
    <w:rsid w:val="00A51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23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31F"/>
  </w:style>
  <w:style w:type="paragraph" w:styleId="Footer">
    <w:name w:val="footer"/>
    <w:basedOn w:val="Normal"/>
    <w:link w:val="FooterChar"/>
    <w:uiPriority w:val="99"/>
    <w:unhideWhenUsed/>
    <w:rsid w:val="008E23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E25F19-928E-4C81-A39E-7AAE12437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351</TotalTime>
  <Pages>3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Zarana Makwana</dc:creator>
  <cp:keywords/>
  <dc:description/>
  <cp:lastModifiedBy>Zarana Makwana</cp:lastModifiedBy>
  <cp:revision>160</cp:revision>
  <dcterms:created xsi:type="dcterms:W3CDTF">2025-12-03T11:51:00Z</dcterms:created>
  <dcterms:modified xsi:type="dcterms:W3CDTF">2025-12-04T14:15:00Z</dcterms:modified>
</cp:coreProperties>
</file>